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3250C2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1990090"/>
                  <wp:effectExtent l="0" t="0" r="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3250C2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vat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3250C2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Sunday, November 16, 2014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PAM</w:t>
                  </w:r>
                </w:p>
                <w:p w:rsidR="00B77317" w:rsidRPr="00CD1539" w:rsidRDefault="003250C2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Study 1</w:t>
                  </w:r>
                </w:p>
                <w:p w:rsidR="00B77317" w:rsidRPr="006A441F" w:rsidRDefault="003250C2" w:rsidP="003250C2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B77317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3250C2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403918508" w:history="1">
                        <w:r w:rsidR="003250C2" w:rsidRPr="005C3E4A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3250C2">
                          <w:rPr>
                            <w:noProof/>
                            <w:webHidden/>
                          </w:rPr>
                          <w:tab/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250C2">
                          <w:rPr>
                            <w:noProof/>
                            <w:webHidden/>
                          </w:rPr>
                          <w:instrText xml:space="preserve"> PAGEREF _Toc403918508 \h </w:instrText>
                        </w:r>
                        <w:r w:rsidR="003250C2">
                          <w:rPr>
                            <w:noProof/>
                            <w:webHidden/>
                          </w:rPr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250C2">
                          <w:rPr>
                            <w:noProof/>
                            <w:webHidden/>
                          </w:rPr>
                          <w:t>1</w:t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250C2" w:rsidRDefault="00403A5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03918509" w:history="1">
                        <w:r w:rsidR="003250C2" w:rsidRPr="005C3E4A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3250C2">
                          <w:rPr>
                            <w:noProof/>
                            <w:webHidden/>
                          </w:rPr>
                          <w:tab/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250C2">
                          <w:rPr>
                            <w:noProof/>
                            <w:webHidden/>
                          </w:rPr>
                          <w:instrText xml:space="preserve"> PAGEREF _Toc403918509 \h </w:instrText>
                        </w:r>
                        <w:r w:rsidR="003250C2">
                          <w:rPr>
                            <w:noProof/>
                            <w:webHidden/>
                          </w:rPr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250C2">
                          <w:rPr>
                            <w:noProof/>
                            <w:webHidden/>
                          </w:rPr>
                          <w:t>2</w:t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250C2" w:rsidRDefault="00403A5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03918510" w:history="1">
                        <w:r w:rsidR="003250C2" w:rsidRPr="005C3E4A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3250C2">
                          <w:rPr>
                            <w:noProof/>
                            <w:webHidden/>
                          </w:rPr>
                          <w:tab/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250C2">
                          <w:rPr>
                            <w:noProof/>
                            <w:webHidden/>
                          </w:rPr>
                          <w:instrText xml:space="preserve"> PAGEREF _Toc403918510 \h </w:instrText>
                        </w:r>
                        <w:r w:rsidR="003250C2">
                          <w:rPr>
                            <w:noProof/>
                            <w:webHidden/>
                          </w:rPr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250C2">
                          <w:rPr>
                            <w:noProof/>
                            <w:webHidden/>
                          </w:rPr>
                          <w:t>2</w:t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250C2" w:rsidRDefault="00403A5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03918511" w:history="1">
                        <w:r w:rsidR="003250C2" w:rsidRPr="005C3E4A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 w:rsidR="003250C2">
                          <w:rPr>
                            <w:noProof/>
                            <w:webHidden/>
                          </w:rPr>
                          <w:tab/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250C2">
                          <w:rPr>
                            <w:noProof/>
                            <w:webHidden/>
                          </w:rPr>
                          <w:instrText xml:space="preserve"> PAGEREF _Toc403918511 \h </w:instrText>
                        </w:r>
                        <w:r w:rsidR="003250C2">
                          <w:rPr>
                            <w:noProof/>
                            <w:webHidden/>
                          </w:rPr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250C2">
                          <w:rPr>
                            <w:noProof/>
                            <w:webHidden/>
                          </w:rPr>
                          <w:t>5</w:t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250C2" w:rsidRDefault="00403A5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03918512" w:history="1">
                        <w:r w:rsidR="003250C2" w:rsidRPr="005C3E4A">
                          <w:rPr>
                            <w:rStyle w:val="Hyperlink"/>
                            <w:noProof/>
                          </w:rPr>
                          <w:t>Units</w:t>
                        </w:r>
                        <w:r w:rsidR="003250C2">
                          <w:rPr>
                            <w:noProof/>
                            <w:webHidden/>
                          </w:rPr>
                          <w:tab/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250C2">
                          <w:rPr>
                            <w:noProof/>
                            <w:webHidden/>
                          </w:rPr>
                          <w:instrText xml:space="preserve"> PAGEREF _Toc403918512 \h </w:instrText>
                        </w:r>
                        <w:r w:rsidR="003250C2">
                          <w:rPr>
                            <w:noProof/>
                            <w:webHidden/>
                          </w:rPr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250C2">
                          <w:rPr>
                            <w:noProof/>
                            <w:webHidden/>
                          </w:rPr>
                          <w:t>6</w:t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250C2" w:rsidRDefault="00403A5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03918513" w:history="1">
                        <w:r w:rsidR="003250C2" w:rsidRPr="005C3E4A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3250C2">
                          <w:rPr>
                            <w:noProof/>
                            <w:webHidden/>
                          </w:rPr>
                          <w:tab/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250C2">
                          <w:rPr>
                            <w:noProof/>
                            <w:webHidden/>
                          </w:rPr>
                          <w:instrText xml:space="preserve"> PAGEREF _Toc403918513 \h </w:instrText>
                        </w:r>
                        <w:r w:rsidR="003250C2">
                          <w:rPr>
                            <w:noProof/>
                            <w:webHidden/>
                          </w:rPr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250C2">
                          <w:rPr>
                            <w:noProof/>
                            <w:webHidden/>
                          </w:rPr>
                          <w:t>6</w:t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250C2" w:rsidRDefault="00403A5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03918514" w:history="1">
                        <w:r w:rsidR="003250C2" w:rsidRPr="005C3E4A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3250C2">
                          <w:rPr>
                            <w:noProof/>
                            <w:webHidden/>
                          </w:rPr>
                          <w:tab/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250C2">
                          <w:rPr>
                            <w:noProof/>
                            <w:webHidden/>
                          </w:rPr>
                          <w:instrText xml:space="preserve"> PAGEREF _Toc403918514 \h </w:instrText>
                        </w:r>
                        <w:r w:rsidR="003250C2">
                          <w:rPr>
                            <w:noProof/>
                            <w:webHidden/>
                          </w:rPr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250C2">
                          <w:rPr>
                            <w:noProof/>
                            <w:webHidden/>
                          </w:rPr>
                          <w:t>7</w:t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250C2" w:rsidRDefault="00403A5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03918515" w:history="1">
                        <w:r w:rsidR="003250C2" w:rsidRPr="005C3E4A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 w:rsidR="003250C2">
                          <w:rPr>
                            <w:noProof/>
                            <w:webHidden/>
                          </w:rPr>
                          <w:tab/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250C2">
                          <w:rPr>
                            <w:noProof/>
                            <w:webHidden/>
                          </w:rPr>
                          <w:instrText xml:space="preserve"> PAGEREF _Toc403918515 \h </w:instrText>
                        </w:r>
                        <w:r w:rsidR="003250C2">
                          <w:rPr>
                            <w:noProof/>
                            <w:webHidden/>
                          </w:rPr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250C2">
                          <w:rPr>
                            <w:noProof/>
                            <w:webHidden/>
                          </w:rPr>
                          <w:t>7</w:t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250C2" w:rsidRDefault="00403A5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03918516" w:history="1">
                        <w:r w:rsidR="003250C2" w:rsidRPr="005C3E4A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 w:rsidR="003250C2">
                          <w:rPr>
                            <w:noProof/>
                            <w:webHidden/>
                          </w:rPr>
                          <w:tab/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250C2">
                          <w:rPr>
                            <w:noProof/>
                            <w:webHidden/>
                          </w:rPr>
                          <w:instrText xml:space="preserve"> PAGEREF _Toc403918516 \h </w:instrText>
                        </w:r>
                        <w:r w:rsidR="003250C2">
                          <w:rPr>
                            <w:noProof/>
                            <w:webHidden/>
                          </w:rPr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250C2">
                          <w:rPr>
                            <w:noProof/>
                            <w:webHidden/>
                          </w:rPr>
                          <w:t>8</w:t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250C2" w:rsidRDefault="00403A5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03918517" w:history="1">
                        <w:r w:rsidR="003250C2" w:rsidRPr="005C3E4A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3250C2">
                          <w:rPr>
                            <w:noProof/>
                            <w:webHidden/>
                          </w:rPr>
                          <w:tab/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250C2">
                          <w:rPr>
                            <w:noProof/>
                            <w:webHidden/>
                          </w:rPr>
                          <w:instrText xml:space="preserve"> PAGEREF _Toc403918517 \h </w:instrText>
                        </w:r>
                        <w:r w:rsidR="003250C2">
                          <w:rPr>
                            <w:noProof/>
                            <w:webHidden/>
                          </w:rPr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250C2">
                          <w:rPr>
                            <w:noProof/>
                            <w:webHidden/>
                          </w:rPr>
                          <w:t>9</w:t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250C2" w:rsidRDefault="00403A5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03918518" w:history="1">
                        <w:r w:rsidR="003250C2" w:rsidRPr="005C3E4A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 w:rsidR="003250C2">
                          <w:rPr>
                            <w:noProof/>
                            <w:webHidden/>
                          </w:rPr>
                          <w:tab/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250C2">
                          <w:rPr>
                            <w:noProof/>
                            <w:webHidden/>
                          </w:rPr>
                          <w:instrText xml:space="preserve"> PAGEREF _Toc403918518 \h </w:instrText>
                        </w:r>
                        <w:r w:rsidR="003250C2">
                          <w:rPr>
                            <w:noProof/>
                            <w:webHidden/>
                          </w:rPr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250C2">
                          <w:rPr>
                            <w:noProof/>
                            <w:webHidden/>
                          </w:rPr>
                          <w:t>10</w:t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250C2" w:rsidRDefault="00403A5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03918519" w:history="1">
                        <w:r w:rsidR="003250C2" w:rsidRPr="005C3E4A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 w:rsidR="003250C2">
                          <w:rPr>
                            <w:noProof/>
                            <w:webHidden/>
                          </w:rPr>
                          <w:tab/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250C2">
                          <w:rPr>
                            <w:noProof/>
                            <w:webHidden/>
                          </w:rPr>
                          <w:instrText xml:space="preserve"> PAGEREF _Toc403918519 \h </w:instrText>
                        </w:r>
                        <w:r w:rsidR="003250C2">
                          <w:rPr>
                            <w:noProof/>
                            <w:webHidden/>
                          </w:rPr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250C2">
                          <w:rPr>
                            <w:noProof/>
                            <w:webHidden/>
                          </w:rPr>
                          <w:t>10</w:t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250C2" w:rsidRDefault="00403A5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03918520" w:history="1">
                        <w:r w:rsidR="003250C2" w:rsidRPr="005C3E4A">
                          <w:rPr>
                            <w:rStyle w:val="Hyperlink"/>
                            <w:noProof/>
                          </w:rPr>
                          <w:t>Beams</w:t>
                        </w:r>
                        <w:r w:rsidR="003250C2">
                          <w:rPr>
                            <w:noProof/>
                            <w:webHidden/>
                          </w:rPr>
                          <w:tab/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250C2">
                          <w:rPr>
                            <w:noProof/>
                            <w:webHidden/>
                          </w:rPr>
                          <w:instrText xml:space="preserve"> PAGEREF _Toc403918520 \h </w:instrText>
                        </w:r>
                        <w:r w:rsidR="003250C2">
                          <w:rPr>
                            <w:noProof/>
                            <w:webHidden/>
                          </w:rPr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250C2">
                          <w:rPr>
                            <w:noProof/>
                            <w:webHidden/>
                          </w:rPr>
                          <w:t>11</w:t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250C2" w:rsidRDefault="00403A5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03918521" w:history="1">
                        <w:r w:rsidR="003250C2" w:rsidRPr="005C3E4A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3250C2">
                          <w:rPr>
                            <w:noProof/>
                            <w:webHidden/>
                          </w:rPr>
                          <w:tab/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250C2">
                          <w:rPr>
                            <w:noProof/>
                            <w:webHidden/>
                          </w:rPr>
                          <w:instrText xml:space="preserve"> PAGEREF _Toc403918521 \h </w:instrText>
                        </w:r>
                        <w:r w:rsidR="003250C2">
                          <w:rPr>
                            <w:noProof/>
                            <w:webHidden/>
                          </w:rPr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250C2">
                          <w:rPr>
                            <w:noProof/>
                            <w:webHidden/>
                          </w:rPr>
                          <w:t>12</w:t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250C2" w:rsidRDefault="00403A5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03918522" w:history="1">
                        <w:r w:rsidR="003250C2" w:rsidRPr="005C3E4A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3250C2">
                          <w:rPr>
                            <w:noProof/>
                            <w:webHidden/>
                          </w:rPr>
                          <w:tab/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250C2">
                          <w:rPr>
                            <w:noProof/>
                            <w:webHidden/>
                          </w:rPr>
                          <w:instrText xml:space="preserve"> PAGEREF _Toc403918522 \h </w:instrText>
                        </w:r>
                        <w:r w:rsidR="003250C2">
                          <w:rPr>
                            <w:noProof/>
                            <w:webHidden/>
                          </w:rPr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250C2">
                          <w:rPr>
                            <w:noProof/>
                            <w:webHidden/>
                          </w:rPr>
                          <w:t>15</w:t>
                        </w:r>
                        <w:r w:rsidR="003250C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3250C2" w:rsidP="00C27B5D">
            <w:pPr>
              <w:pStyle w:val="Heading1"/>
              <w:outlineLvl w:val="0"/>
            </w:pPr>
            <w:bookmarkStart w:id="0" w:name="_Toc403918508"/>
            <w:r>
              <w:t>Description</w:t>
            </w:r>
            <w:bookmarkEnd w:id="0"/>
          </w:p>
          <w:p w:rsidR="00F448BC" w:rsidRPr="00E65D6E" w:rsidRDefault="003250C2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3250C2" w:rsidP="00343025">
            <w:pPr>
              <w:pStyle w:val="Heading1"/>
              <w:outlineLvl w:val="0"/>
            </w:pPr>
            <w:bookmarkStart w:id="1" w:name="_Toc403918509"/>
            <w:bookmarkStart w:id="2" w:name="_Toc243733140"/>
            <w:bookmarkStart w:id="3" w:name="_Toc245020107"/>
            <w:bookmarkStart w:id="4" w:name="_Toc245020139"/>
            <w:r>
              <w:lastRenderedPageBreak/>
              <w:t>Assumptions</w:t>
            </w:r>
            <w:bookmarkEnd w:id="1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3250C2" w:rsidP="00FF408C">
            <w:pPr>
              <w:pStyle w:val="Heading1"/>
              <w:outlineLvl w:val="0"/>
            </w:pPr>
            <w:bookmarkStart w:id="5" w:name="_Toc403918510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3250C2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2762885"/>
                              <wp:effectExtent l="0" t="0" r="3810" b="0"/>
                              <wp:docPr id="6" name="Picture 6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7628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3250C2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vat</w:t>
                  </w:r>
                </w:p>
                <w:p w:rsidR="00C16188" w:rsidRDefault="003250C2" w:rsidP="003250C2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3250C2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3250C2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3250C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3250C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3250C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3250C2" w:rsidTr="00164C4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Mirror4</w:t>
                  </w:r>
                </w:p>
                <w:p w:rsidR="003250C2" w:rsidRPr="0044448A" w:rsidRDefault="003250C2" w:rsidP="00164C4F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07085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07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Mass:0.208789 kg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Volume:0.000148077 m^3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Density:1410 kg/m^3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Weight:2.04613 N</w:t>
                  </w:r>
                </w:p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C:\Users\Nathaniel Tyler\Desktop\ribbed vat\floor.SLDPRT</w:t>
                  </w:r>
                </w:p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Nov 16 15:32:44 2014</w:t>
                  </w:r>
                </w:p>
              </w:tc>
            </w:tr>
            <w:tr w:rsidR="003250C2" w:rsidTr="00164C4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Mirror5</w:t>
                  </w:r>
                </w:p>
                <w:p w:rsidR="003250C2" w:rsidRPr="0044448A" w:rsidRDefault="003250C2" w:rsidP="00164C4F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07085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07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Mass:0.100621 kg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Volume:7.13621e-005 m^3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Density:1410 kg/m^3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Weight:0.986081 N</w:t>
                  </w:r>
                </w:p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C:\Users\Nathaniel Tyler\Desktop\ribbed vat\lip.SLDPRT</w:t>
                  </w:r>
                </w:p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Nov 16 15:32:44 2014</w:t>
                  </w:r>
                </w:p>
              </w:tc>
            </w:tr>
            <w:tr w:rsidR="003250C2" w:rsidTr="00164C4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:rsidR="003250C2" w:rsidRPr="0044448A" w:rsidRDefault="003250C2" w:rsidP="00164C4F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07085"/>
                        <wp:effectExtent l="0" t="0" r="0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07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Mass:0.0263832 kg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Volume:1.87115e-005 m^3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Density:1410 kg/m^3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Weight:0.258555 N</w:t>
                  </w:r>
                </w:p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C:\Users\Nathaniel Tyler\Desktop\ribbed vat\supportX.sldprt</w:t>
                  </w:r>
                </w:p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Nov 16 15:32:44 2014</w:t>
                  </w:r>
                </w:p>
              </w:tc>
            </w:tr>
            <w:tr w:rsidR="003250C2" w:rsidTr="00164C4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:rsidR="003250C2" w:rsidRPr="0044448A" w:rsidRDefault="003250C2" w:rsidP="00164C4F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07085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07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Mass:0.0263832 kg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Volume:1.87115e-005 m^3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Density:1410 kg/m^3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Weight:0.258555 N</w:t>
                  </w:r>
                </w:p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C:\Users\Nathaniel Tyler\Desktop\ribbed vat\supportX.sldprt</w:t>
                  </w:r>
                </w:p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Nov 16 15:32:44 2014</w:t>
                  </w:r>
                </w:p>
              </w:tc>
            </w:tr>
            <w:tr w:rsidR="003250C2" w:rsidTr="00164C4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:rsidR="003250C2" w:rsidRPr="0044448A" w:rsidRDefault="003250C2" w:rsidP="00164C4F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07085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07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Mass:0.0272929 kg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Volume:1.93566e-005 m^3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Density:1410 kg/m^3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Weight:0.26747 N</w:t>
                  </w:r>
                </w:p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C:\Users\Nathaniel Tyler\Desktop\ribbed vat\supportY.sldprt</w:t>
                  </w:r>
                </w:p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Nov 16 15:32:43 2014</w:t>
                  </w:r>
                </w:p>
              </w:tc>
            </w:tr>
            <w:tr w:rsidR="003250C2" w:rsidTr="00164C4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:rsidR="003250C2" w:rsidRPr="0044448A" w:rsidRDefault="003250C2" w:rsidP="00164C4F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07085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07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Mass:0.0272929 kg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Volume:1.93566e-005 m^3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Density:1410 kg/m^3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Weight:0.26747 N</w:t>
                  </w:r>
                </w:p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C:\Users\Nathaniel Tyler\Desktop\ribbed vat\supportY.sldprt</w:t>
                  </w:r>
                </w:p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Nov 16 15:32:43 2014</w:t>
                  </w:r>
                </w:p>
              </w:tc>
            </w:tr>
            <w:tr w:rsidR="003250C2" w:rsidTr="00164C4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:rsidR="003250C2" w:rsidRPr="0044448A" w:rsidRDefault="003250C2" w:rsidP="00164C4F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07085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07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Mass:0.215536 kg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Volume:0.000152862 m^3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Density:1410 kg/m^3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Weight:2.11225 N</w:t>
                  </w:r>
                </w:p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C:\Users\Nathaniel Tyler\Desktop\ribbed vat\wallX.sldprt</w:t>
                  </w:r>
                </w:p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Nov 16 15:32:44 2014</w:t>
                  </w:r>
                </w:p>
              </w:tc>
            </w:tr>
            <w:tr w:rsidR="003250C2" w:rsidTr="00164C4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:rsidR="003250C2" w:rsidRPr="0044448A" w:rsidRDefault="003250C2" w:rsidP="00164C4F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07085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07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Mass:0.215536 kg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Volume:0.000152862 m^3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Density:1410 kg/m^3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Weight:2.11225 N</w:t>
                  </w:r>
                </w:p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C:\Users\Nathaniel Tyler\Desktop\ribbed vat\wallX.sldprt</w:t>
                  </w:r>
                </w:p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Nov 16 15:32:44 2014</w:t>
                  </w:r>
                </w:p>
              </w:tc>
            </w:tr>
            <w:tr w:rsidR="003250C2" w:rsidTr="00164C4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Cut-Extrude1</w:t>
                  </w:r>
                </w:p>
                <w:p w:rsidR="003250C2" w:rsidRPr="0044448A" w:rsidRDefault="003250C2" w:rsidP="00164C4F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07085"/>
                        <wp:effectExtent l="0" t="0" r="0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07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Mass:0.240613 kg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Volume:0.000170648 m^3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Density:1410 kg/m^3</w:t>
                  </w:r>
                </w:p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Weight:2.35801 N</w:t>
                  </w:r>
                </w:p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C:\Users\Nathaniel Tyler\Desktop\ribbed vat\wallY.sldprt</w:t>
                  </w:r>
                </w:p>
                <w:p w:rsidR="003250C2" w:rsidRPr="0044448A" w:rsidRDefault="003250C2" w:rsidP="00164C4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Nov 16 15:31:33 2014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3250C2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:rsidR="004B3022" w:rsidRPr="0044448A" w:rsidRDefault="003250C2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07085"/>
                        <wp:effectExtent l="0" t="0" r="0" b="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07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3250C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Mass:0.240613 kg</w:t>
                  </w:r>
                </w:p>
                <w:p w:rsidR="003250C2" w:rsidRDefault="003250C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Volume:0.000170648 m^3</w:t>
                  </w:r>
                </w:p>
                <w:p w:rsidR="003250C2" w:rsidRDefault="003250C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Density:1410 kg/m^3</w:t>
                  </w:r>
                </w:p>
                <w:p w:rsidR="003250C2" w:rsidRDefault="003250C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Weight:2.35801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C:\Users\Nathaniel Tyler\Desktop\ribbed vat\wallY.sldprt</w:t>
                  </w:r>
                </w:p>
                <w:p w:rsidR="00C16188" w:rsidRPr="0044448A" w:rsidRDefault="003250C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Nov 16 15:31:33 2014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3250C2" w:rsidP="00B35001">
            <w:pPr>
              <w:pStyle w:val="Heading1"/>
              <w:outlineLvl w:val="0"/>
            </w:pPr>
            <w:bookmarkStart w:id="6" w:name="_Toc403918511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5"/>
              <w:gridCol w:w="5379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3250C2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3250C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Study 1</w:t>
                  </w:r>
                </w:p>
              </w:tc>
            </w:tr>
            <w:tr w:rsidR="003250C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3250C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3250C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250C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3250C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3250C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250C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3250C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250C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250C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250C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3250C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250C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250C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250C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250C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(C:\Users\Nathaniel Tyler\Desktop\ribbed vat)</w:t>
                  </w:r>
                </w:p>
              </w:tc>
            </w:tr>
          </w:tbl>
          <w:p w:rsidR="005E294F" w:rsidRDefault="005E294F" w:rsidP="00A96F2C"/>
        </w:tc>
      </w:tr>
      <w:bookmarkEnd w:id="2"/>
      <w:bookmarkEnd w:id="3"/>
      <w:bookmarkEnd w:id="4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3250C2" w:rsidP="000A7C6B">
            <w:pPr>
              <w:pStyle w:val="Heading1"/>
              <w:outlineLvl w:val="0"/>
            </w:pPr>
            <w:bookmarkStart w:id="7" w:name="_Toc403918512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3250C2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3250C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3250C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3250C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3250C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3250C2" w:rsidP="000A7C6B">
            <w:pPr>
              <w:pStyle w:val="Heading1"/>
              <w:outlineLvl w:val="0"/>
            </w:pPr>
            <w:bookmarkStart w:id="8" w:name="_Toc403918513"/>
            <w:bookmarkStart w:id="9" w:name="_Toc243733144"/>
            <w:bookmarkStart w:id="10" w:name="_Toc245020112"/>
            <w:bookmarkStart w:id="11" w:name="_Toc245020144"/>
            <w:r>
              <w:t>Material Properties</w:t>
            </w:r>
            <w:bookmarkEnd w:id="8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3250C2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3250C2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3250C2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3250C2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983615"/>
                        <wp:effectExtent l="0" t="0" r="635" b="6985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836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3250C2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3250C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Delrin 2700 NC010, Low Viscosity Acetal Copolymer (SS)</w:t>
                        </w:r>
                      </w:p>
                    </w:tc>
                  </w:tr>
                  <w:tr w:rsidR="003250C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250C2" w:rsidRDefault="003250C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250C2" w:rsidRDefault="003250C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250C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250C2" w:rsidRDefault="003250C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250C2" w:rsidRDefault="003250C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250C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250C2" w:rsidRDefault="003250C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250C2" w:rsidRDefault="003250C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6.3e+007 N/m^2</w:t>
                        </w:r>
                      </w:p>
                    </w:tc>
                  </w:tr>
                  <w:tr w:rsidR="003250C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250C2" w:rsidRDefault="003250C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250C2" w:rsidRDefault="003250C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4.07e+007 N/m^2</w:t>
                        </w:r>
                      </w:p>
                    </w:tc>
                  </w:tr>
                  <w:tr w:rsidR="003250C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250C2" w:rsidRDefault="003250C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250C2" w:rsidRDefault="003250C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2.9e+009 N/m^2</w:t>
                        </w:r>
                      </w:p>
                    </w:tc>
                  </w:tr>
                  <w:tr w:rsidR="003250C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250C2" w:rsidRDefault="003250C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250C2" w:rsidRDefault="003250C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  </w:t>
                        </w:r>
                      </w:p>
                    </w:tc>
                  </w:tr>
                  <w:tr w:rsidR="003250C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250C2" w:rsidRDefault="003250C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250C2" w:rsidRDefault="003250C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1410 kg/m^3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3250C2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1(Mirror4)(floor-1),</w:t>
                  </w:r>
                </w:p>
                <w:p w:rsidR="003250C2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1(Mirror5)(lip-1),</w:t>
                  </w:r>
                </w:p>
                <w:p w:rsidR="003250C2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1(Cut-Extrude1)(supportX-3),</w:t>
                  </w:r>
                </w:p>
                <w:p w:rsidR="003250C2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1(Cut-Extrude1)(supportX-4),</w:t>
                  </w:r>
                </w:p>
                <w:p w:rsidR="003250C2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1(Cut-Extrude1)(supportY-1),</w:t>
                  </w:r>
                </w:p>
                <w:p w:rsidR="003250C2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1(Cut-Extrude1)(supportY-2),</w:t>
                  </w:r>
                </w:p>
                <w:p w:rsidR="003250C2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1(Cut-Extrude1)(wallX-1),</w:t>
                  </w:r>
                </w:p>
                <w:p w:rsidR="003250C2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1(Cut-Extrude1)(wallX-2),</w:t>
                  </w:r>
                </w:p>
                <w:p w:rsidR="003250C2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1(Cut-Extrude1)(wallY-1),</w:t>
                  </w:r>
                </w:p>
                <w:p w:rsidR="00E80CD9" w:rsidRPr="00577134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1(Cut-Extrude1)(wallY-2)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3250C2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9"/>
      <w:bookmarkEnd w:id="10"/>
      <w:bookmarkEnd w:id="11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3250C2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403918514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3250C2" w:rsidTr="00AB2BE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3250C2" w:rsidRPr="004E282D" w:rsidRDefault="003250C2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3250C2" w:rsidRPr="004E282D" w:rsidRDefault="003250C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3250C2" w:rsidRPr="004E282D" w:rsidRDefault="003250C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3250C2" w:rsidTr="004C65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3250C2" w:rsidRPr="00AD5FBA" w:rsidRDefault="003250C2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Roller/Slider-1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3250C2" w:rsidRPr="006208CB" w:rsidRDefault="003250C2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915035"/>
                        <wp:effectExtent l="0" t="0" r="0" b="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15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3250C2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250C2" w:rsidRPr="00BE6656" w:rsidRDefault="003250C2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250C2" w:rsidRPr="00154A1A" w:rsidRDefault="003250C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3250C2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250C2" w:rsidRDefault="003250C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250C2" w:rsidRDefault="003250C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Roller/Slider</w:t>
                        </w:r>
                      </w:p>
                    </w:tc>
                  </w:tr>
                </w:tbl>
                <w:p w:rsidR="003250C2" w:rsidRPr="004C6DEB" w:rsidRDefault="003250C2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3250C2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250C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250C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250C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250C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250C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250C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3250C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-0.495367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3250C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113.815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3250C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-1.0206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3250C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113.821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3250C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Moment(N·m)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3250C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3250C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3250C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3250C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3250C2" w:rsidTr="00571B5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3250C2" w:rsidRPr="004E282D" w:rsidRDefault="003250C2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3250C2" w:rsidRPr="004E282D" w:rsidRDefault="003250C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3250C2" w:rsidRPr="004E282D" w:rsidRDefault="003250C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3250C2" w:rsidTr="00B853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3250C2" w:rsidRPr="00F42DD1" w:rsidRDefault="003250C2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3250C2" w:rsidRPr="006208CB" w:rsidRDefault="003250C2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984885"/>
                        <wp:effectExtent l="0" t="0" r="0" b="5715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9848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3250C2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250C2" w:rsidRPr="00BE6656" w:rsidRDefault="003250C2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250C2" w:rsidRPr="00B77EA3" w:rsidRDefault="003250C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3250C2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250C2" w:rsidRDefault="003250C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250C2" w:rsidRDefault="003250C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3250C2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250C2" w:rsidRDefault="003250C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250C2" w:rsidRDefault="003250C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114 N</w:t>
                        </w:r>
                      </w:p>
                    </w:tc>
                  </w:tr>
                </w:tbl>
                <w:p w:rsidR="003250C2" w:rsidRDefault="003250C2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3" w:name="_Toc403918515"/>
            <w:r w:rsidR="003250C2">
              <w:t>Connector Definitions</w:t>
            </w:r>
            <w:bookmarkEnd w:id="13"/>
          </w:p>
          <w:p w:rsidR="00132707" w:rsidRDefault="003250C2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3250C2" w:rsidP="003250C2">
            <w:pPr>
              <w:pStyle w:val="Heading1"/>
              <w:outlineLvl w:val="0"/>
            </w:pPr>
            <w:bookmarkStart w:id="14" w:name="_Toc403918516"/>
            <w:r>
              <w:lastRenderedPageBreak/>
              <w:t>Contact Information</w:t>
            </w:r>
            <w:bookmarkEnd w:id="14"/>
          </w:p>
          <w:p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3250C2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3250C2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3250C2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B4DE8" w:rsidRPr="00211C62" w:rsidRDefault="003250C2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2B4DE8" w:rsidRPr="000B04D4" w:rsidRDefault="003250C2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445385" cy="1263015"/>
                        <wp:effectExtent l="0" t="0" r="0" b="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63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17091B" w:rsidRPr="00BE6656" w:rsidRDefault="003250C2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17091B" w:rsidRPr="00BE6656" w:rsidRDefault="003250C2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3250C2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250C2" w:rsidRDefault="003250C2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250C2" w:rsidRDefault="003250C2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3250C2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250C2" w:rsidRDefault="003250C2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250C2" w:rsidRDefault="003250C2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3250C2" w:rsidP="000A7C6B">
            <w:pPr>
              <w:pStyle w:val="Heading1"/>
              <w:outlineLvl w:val="0"/>
            </w:pPr>
            <w:bookmarkStart w:id="15" w:name="_Toc403918517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3250C2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3250C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3250C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3250C2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250C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250C2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3250C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16.031 mm</w:t>
                  </w:r>
                </w:p>
              </w:tc>
            </w:tr>
            <w:tr w:rsidR="003250C2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0.801551 mm</w:t>
                  </w:r>
                </w:p>
              </w:tc>
            </w:tr>
            <w:tr w:rsidR="003250C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3250C2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:rsidR="00690657" w:rsidRDefault="00690657" w:rsidP="00690657"/>
          <w:p w:rsidR="00A9531D" w:rsidRPr="00690657" w:rsidRDefault="003250C2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3250C2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3250C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24049</w:t>
                  </w:r>
                </w:p>
              </w:tc>
            </w:tr>
            <w:tr w:rsidR="003250C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12336</w:t>
                  </w:r>
                </w:p>
              </w:tc>
            </w:tr>
            <w:tr w:rsidR="003250C2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42.727</w:t>
                  </w:r>
                </w:p>
              </w:tc>
            </w:tr>
            <w:tr w:rsidR="003250C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11.1</w:t>
                  </w:r>
                </w:p>
              </w:tc>
            </w:tr>
            <w:tr w:rsidR="003250C2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2.98</w:t>
                  </w:r>
                </w:p>
              </w:tc>
            </w:tr>
            <w:tr w:rsidR="003250C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3250C2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00:00:11</w:t>
                  </w:r>
                </w:p>
              </w:tc>
            </w:tr>
            <w:tr w:rsidR="003250C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250C2" w:rsidRDefault="003250C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NATHANIELTYLER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3250C2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711315" cy="3465830"/>
                        <wp:effectExtent l="0" t="0" r="0" b="127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4658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3250C2" w:rsidP="000A7C6B">
            <w:pPr>
              <w:pStyle w:val="Heading1"/>
              <w:outlineLvl w:val="0"/>
            </w:pPr>
            <w:bookmarkStart w:id="16" w:name="_Toc403918518"/>
            <w:r>
              <w:t>Sensor Details</w:t>
            </w:r>
            <w:bookmarkEnd w:id="16"/>
          </w:p>
          <w:p w:rsidR="002C53F9" w:rsidRPr="00F077CB" w:rsidRDefault="003250C2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3250C2" w:rsidP="000A7C6B">
            <w:pPr>
              <w:pStyle w:val="Heading1"/>
              <w:outlineLvl w:val="0"/>
            </w:pPr>
            <w:bookmarkStart w:id="17" w:name="_Toc403918519"/>
            <w:r>
              <w:t>Resultant Forces</w:t>
            </w:r>
            <w:bookmarkEnd w:id="17"/>
          </w:p>
          <w:p w:rsidR="005F5B79" w:rsidRPr="000B04D4" w:rsidRDefault="003250C2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250C2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250C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250C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250C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250C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250C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250C2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-0.495367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113.815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-1.0206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113.821</w:t>
                  </w:r>
                </w:p>
              </w:tc>
            </w:tr>
          </w:tbl>
          <w:p w:rsidR="005F5B79" w:rsidRPr="000B04D4" w:rsidRDefault="003250C2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250C2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250C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250C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250C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250C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250C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250C2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N·m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250C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3250C2" w:rsidRDefault="003250C2" w:rsidP="003250C2">
            <w:pPr>
              <w:pStyle w:val="Heading1"/>
              <w:outlineLvl w:val="0"/>
            </w:pPr>
            <w:bookmarkStart w:id="21" w:name="_Toc403918520"/>
            <w:r>
              <w:t>Beams</w:t>
            </w:r>
            <w:bookmarkEnd w:id="21"/>
          </w:p>
          <w:p w:rsidR="00EC2432" w:rsidRDefault="003250C2" w:rsidP="000A7C6B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3250C2" w:rsidP="000A7C6B">
            <w:pPr>
              <w:pStyle w:val="Heading1"/>
              <w:outlineLvl w:val="0"/>
            </w:pPr>
            <w:bookmarkStart w:id="22" w:name="_Toc403918521"/>
            <w:bookmarkStart w:id="23" w:name="_Toc243733152"/>
            <w:bookmarkStart w:id="24" w:name="_Toc245020120"/>
            <w:bookmarkStart w:id="25" w:name="_Toc245020152"/>
            <w:r>
              <w:lastRenderedPageBreak/>
              <w:t>Study Results</w:t>
            </w:r>
            <w:bookmarkEnd w:id="22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10"/>
              <w:gridCol w:w="3108"/>
              <w:gridCol w:w="2387"/>
              <w:gridCol w:w="2749"/>
            </w:tblGrid>
            <w:tr w:rsidR="003250C2" w:rsidTr="00164C4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250C2" w:rsidRDefault="003250C2" w:rsidP="003250C2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250C2" w:rsidRDefault="003250C2" w:rsidP="003250C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250C2" w:rsidRDefault="003250C2" w:rsidP="003250C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3250C2" w:rsidRDefault="003250C2" w:rsidP="003250C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250C2" w:rsidTr="00164C4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250C2" w:rsidRPr="004D2956" w:rsidRDefault="003250C2" w:rsidP="003250C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250C2" w:rsidRPr="004D2956" w:rsidRDefault="003250C2" w:rsidP="003250C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250C2" w:rsidRDefault="003250C2" w:rsidP="003250C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267.312 N/m^2</w:t>
                  </w:r>
                </w:p>
                <w:p w:rsidR="003250C2" w:rsidRPr="004D2956" w:rsidRDefault="003250C2" w:rsidP="003250C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10778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250C2" w:rsidRDefault="003250C2" w:rsidP="003250C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2.37154e+006 N/m^2</w:t>
                  </w:r>
                </w:p>
                <w:p w:rsidR="003250C2" w:rsidRPr="004D2956" w:rsidRDefault="003250C2" w:rsidP="003250C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9013</w:t>
                  </w:r>
                </w:p>
              </w:tc>
            </w:tr>
            <w:tr w:rsidR="003250C2" w:rsidTr="00164C4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3250C2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858000" cy="3542030"/>
                        <wp:effectExtent l="0" t="0" r="0" b="127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42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250C2" w:rsidRPr="004D2956" w:rsidRDefault="003250C2" w:rsidP="003250C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vat-Study 1-Stress-Stress1</w:t>
                  </w:r>
                </w:p>
              </w:tc>
            </w:tr>
          </w:tbl>
          <w:p w:rsidR="003250C2" w:rsidRDefault="003250C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48"/>
              <w:gridCol w:w="3412"/>
              <w:gridCol w:w="2258"/>
              <w:gridCol w:w="2236"/>
            </w:tblGrid>
            <w:tr w:rsidR="003250C2" w:rsidTr="00164C4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250C2" w:rsidRDefault="003250C2" w:rsidP="003250C2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250C2" w:rsidRDefault="003250C2" w:rsidP="003250C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250C2" w:rsidRDefault="003250C2" w:rsidP="003250C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3250C2" w:rsidRDefault="003250C2" w:rsidP="003250C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250C2" w:rsidTr="00164C4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250C2" w:rsidRPr="004D2956" w:rsidRDefault="003250C2" w:rsidP="003250C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250C2" w:rsidRPr="004D2956" w:rsidRDefault="003250C2" w:rsidP="003250C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250C2" w:rsidRDefault="003250C2" w:rsidP="003250C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1.54008 mm</w:t>
                  </w:r>
                </w:p>
                <w:p w:rsidR="003250C2" w:rsidRPr="004D2956" w:rsidRDefault="003250C2" w:rsidP="003250C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581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250C2" w:rsidRDefault="003250C2" w:rsidP="003250C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137.912 mm</w:t>
                  </w:r>
                </w:p>
                <w:p w:rsidR="003250C2" w:rsidRPr="004D2956" w:rsidRDefault="003250C2" w:rsidP="003250C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3595</w:t>
                  </w:r>
                </w:p>
              </w:tc>
            </w:tr>
            <w:tr w:rsidR="003250C2" w:rsidTr="00164C4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3250C2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858000" cy="3542030"/>
                        <wp:effectExtent l="0" t="0" r="0" b="127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42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250C2" w:rsidRPr="004D2956" w:rsidRDefault="003250C2" w:rsidP="003250C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vat-Study 1-Displacement-Displacement1</w:t>
                  </w:r>
                </w:p>
              </w:tc>
            </w:tr>
          </w:tbl>
          <w:p w:rsidR="003250C2" w:rsidRDefault="003250C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29"/>
              <w:gridCol w:w="3304"/>
              <w:gridCol w:w="2438"/>
              <w:gridCol w:w="2583"/>
            </w:tblGrid>
            <w:tr w:rsidR="003250C2" w:rsidTr="00164C4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250C2" w:rsidRDefault="003250C2" w:rsidP="003250C2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250C2" w:rsidRDefault="003250C2" w:rsidP="003250C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250C2" w:rsidRDefault="003250C2" w:rsidP="003250C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3250C2" w:rsidRDefault="003250C2" w:rsidP="003250C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250C2" w:rsidTr="00164C4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250C2" w:rsidRPr="004D2956" w:rsidRDefault="003250C2" w:rsidP="003250C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250C2" w:rsidRPr="004D2956" w:rsidRDefault="003250C2" w:rsidP="003250C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250C2" w:rsidRDefault="003250C2" w:rsidP="003250C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6.28227e-008 </w:t>
                  </w:r>
                </w:p>
                <w:p w:rsidR="003250C2" w:rsidRPr="004D2956" w:rsidRDefault="003250C2" w:rsidP="003250C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7638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250C2" w:rsidRDefault="003250C2" w:rsidP="003250C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0.000556863 </w:t>
                  </w:r>
                </w:p>
                <w:p w:rsidR="003250C2" w:rsidRPr="004D2956" w:rsidRDefault="003250C2" w:rsidP="003250C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3771</w:t>
                  </w:r>
                </w:p>
              </w:tc>
            </w:tr>
            <w:tr w:rsidR="003250C2" w:rsidTr="00164C4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3250C2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858000" cy="3542030"/>
                        <wp:effectExtent l="0" t="0" r="0" b="1270"/>
                        <wp:docPr id="24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42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250C2" w:rsidRPr="004D2956" w:rsidRDefault="003250C2" w:rsidP="003250C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vat-Study 1-Strain-Strain1</w:t>
                  </w:r>
                </w:p>
              </w:tc>
            </w:tr>
          </w:tbl>
          <w:p w:rsidR="003250C2" w:rsidRDefault="003250C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449"/>
              <w:gridCol w:w="7305"/>
            </w:tblGrid>
            <w:tr w:rsidR="003250C2" w:rsidTr="00921DC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250C2" w:rsidRDefault="003250C2" w:rsidP="003250C2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250C2" w:rsidRDefault="003250C2" w:rsidP="003250C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3250C2" w:rsidTr="00EE2A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250C2" w:rsidRPr="004D2956" w:rsidRDefault="003250C2" w:rsidP="003250C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250C2" w:rsidRPr="004D2956" w:rsidRDefault="003250C2" w:rsidP="003250C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3250C2" w:rsidTr="00164C4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250C2" w:rsidRDefault="003250C2" w:rsidP="003250C2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858000" cy="3542030"/>
                        <wp:effectExtent l="0" t="0" r="0" b="1270"/>
                        <wp:docPr id="25" name="Picture 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"/>
                                <pic:cNvPicPr/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42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250C2" w:rsidRPr="004D2956" w:rsidRDefault="003250C2" w:rsidP="003250C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vat-Study 1-Displacement-Displacement1{1}</w:t>
                  </w:r>
                </w:p>
              </w:tc>
            </w:tr>
          </w:tbl>
          <w:p w:rsidR="003250C2" w:rsidRPr="000B04D4" w:rsidRDefault="003250C2" w:rsidP="000A7C6B"/>
          <w:bookmarkEnd w:id="23"/>
          <w:bookmarkEnd w:id="24"/>
          <w:bookmarkEnd w:id="25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3250C2" w:rsidP="003250C2">
            <w:pPr>
              <w:pStyle w:val="Heading1"/>
              <w:outlineLvl w:val="0"/>
            </w:pPr>
            <w:bookmarkStart w:id="26" w:name="_Toc403918522"/>
            <w:r>
              <w:t>Conclusion</w:t>
            </w:r>
            <w:bookmarkEnd w:id="26"/>
          </w:p>
        </w:tc>
      </w:tr>
    </w:tbl>
    <w:p w:rsidR="00AC3438" w:rsidRPr="00AC3438" w:rsidRDefault="00AC3438" w:rsidP="00FE0924"/>
    <w:sectPr w:rsidR="00AC3438" w:rsidRPr="00AC3438" w:rsidSect="00F25CD7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3A5A" w:rsidRDefault="00403A5A" w:rsidP="00F25CD7">
      <w:pPr>
        <w:spacing w:after="0" w:line="240" w:lineRule="auto"/>
      </w:pPr>
      <w:r>
        <w:separator/>
      </w:r>
    </w:p>
  </w:endnote>
  <w:endnote w:type="continuationSeparator" w:id="0">
    <w:p w:rsidR="00403A5A" w:rsidRDefault="00403A5A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4E9B" w:rsidRDefault="00764E9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3250C2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3250C2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vat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764E9B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3250C2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3250C2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vat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764E9B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3A5A" w:rsidRDefault="00403A5A" w:rsidP="00F25CD7">
      <w:pPr>
        <w:spacing w:after="0" w:line="240" w:lineRule="auto"/>
      </w:pPr>
      <w:r>
        <w:separator/>
      </w:r>
    </w:p>
  </w:footnote>
  <w:footnote w:type="continuationSeparator" w:id="0">
    <w:p w:rsidR="00403A5A" w:rsidRDefault="00403A5A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4E9B" w:rsidRDefault="00764E9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:rsidTr="00BF0BC4">
      <w:tc>
        <w:tcPr>
          <w:tcW w:w="1818" w:type="dxa"/>
          <w:tcBorders>
            <w:bottom w:val="nil"/>
          </w:tcBorders>
          <w:vAlign w:val="bottom"/>
        </w:tcPr>
        <w:p w:rsidR="00DC4D2F" w:rsidRDefault="003250C2" w:rsidP="00E217C8">
          <w:pPr>
            <w:pStyle w:val="Header"/>
            <w:rPr>
              <w:rFonts w:ascii="Trebuchet MS" w:hAnsi="Trebuchet MS"/>
              <w:b/>
            </w:rPr>
          </w:pPr>
          <w:r>
            <w:rPr>
              <w:rFonts w:ascii="Trebuchet MS" w:hAnsi="Trebuchet MS"/>
              <w:b/>
              <w:noProof/>
            </w:rPr>
            <w:drawing>
              <wp:inline distT="0" distB="0" distL="0" distR="0">
                <wp:extent cx="1017270" cy="995045"/>
                <wp:effectExtent l="0" t="0" r="0" b="0"/>
                <wp:docPr id="4" name="Picture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7270" cy="995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0" w:type="dxa"/>
          <w:tcBorders>
            <w:bottom w:val="nil"/>
          </w:tcBorders>
          <w:vAlign w:val="bottom"/>
        </w:tcPr>
        <w:p w:rsidR="00DC4D2F" w:rsidRDefault="003250C2" w:rsidP="00E217C8">
          <w:pPr>
            <w:pStyle w:val="Header"/>
            <w:rPr>
              <w:rFonts w:ascii="Trebuchet MS" w:hAnsi="Trebuchet MS"/>
            </w:rPr>
          </w:pPr>
          <w:r>
            <w:rPr>
              <w:rFonts w:ascii="Trebuchet MS" w:hAnsi="Trebuchet MS"/>
              <w:b/>
            </w:rPr>
            <w:t>Southern Illinois University Carbondale</w:t>
          </w:r>
        </w:p>
        <w:p w:rsidR="00DC4D2F" w:rsidRDefault="00DC4D2F" w:rsidP="00E217C8">
          <w:pPr>
            <w:pStyle w:val="Header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:rsidR="00DC4D2F" w:rsidRDefault="003250C2" w:rsidP="00E217C8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PAM</w:t>
          </w:r>
        </w:p>
        <w:p w:rsidR="00DC4D2F" w:rsidRPr="003E4713" w:rsidRDefault="003250C2" w:rsidP="00F25CD7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11/16/2014</w:t>
          </w:r>
        </w:p>
      </w:tc>
    </w:tr>
  </w:tbl>
  <w:p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:rsidR="00DC4D2F" w:rsidRDefault="00DC4D2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07"/>
    </w:tblGrid>
    <w:tr w:rsidR="00DC4D2F" w:rsidTr="00BF0BC4">
      <w:trPr>
        <w:trHeight w:val="1530"/>
      </w:trPr>
      <w:tc>
        <w:tcPr>
          <w:tcW w:w="11007" w:type="dxa"/>
          <w:tcBorders>
            <w:bottom w:val="nil"/>
          </w:tcBorders>
        </w:tcPr>
        <w:tbl>
          <w:tblPr>
            <w:tblW w:w="0" w:type="auto"/>
            <w:tblBorders>
              <w:bottom w:val="single" w:sz="48" w:space="0" w:color="A6A6A6" w:themeColor="background1" w:themeShade="A6"/>
            </w:tblBorders>
            <w:tblLayout w:type="fixed"/>
            <w:tblLook w:val="04A0" w:firstRow="1" w:lastRow="0" w:firstColumn="1" w:lastColumn="0" w:noHBand="0" w:noVBand="1"/>
          </w:tblPr>
          <w:tblGrid>
            <w:gridCol w:w="3361"/>
            <w:gridCol w:w="7470"/>
          </w:tblGrid>
          <w:tr w:rsidR="00DC4D2F" w:rsidRPr="00B86860" w:rsidTr="00E76AFC">
            <w:trPr>
              <w:trHeight w:val="1530"/>
            </w:trPr>
            <w:tc>
              <w:tcPr>
                <w:tcW w:w="3361" w:type="dxa"/>
                <w:tcBorders>
                  <w:bottom w:val="nil"/>
                </w:tcBorders>
                <w:vAlign w:val="bottom"/>
              </w:tcPr>
              <w:p w:rsidR="00DC4D2F" w:rsidRPr="00B86860" w:rsidRDefault="003250C2" w:rsidP="0004566C">
                <w:pPr>
                  <w:pStyle w:val="Header"/>
                  <w:tabs>
                    <w:tab w:val="clear" w:pos="4680"/>
                    <w:tab w:val="clear" w:pos="9360"/>
                    <w:tab w:val="center" w:pos="3163"/>
                    <w:tab w:val="right" w:pos="10633"/>
                  </w:tabs>
                  <w:ind w:left="-108"/>
                  <w:rPr>
                    <w:rFonts w:ascii="Trebuchet MS" w:hAnsi="Trebuchet MS"/>
                    <w:b/>
                  </w:rPr>
                </w:pPr>
                <w:r>
                  <w:rPr>
                    <w:rFonts w:ascii="Trebuchet MS" w:hAnsi="Trebuchet MS"/>
                    <w:b/>
                    <w:noProof/>
                  </w:rPr>
                  <w:drawing>
                    <wp:inline distT="0" distB="0" distL="0" distR="0">
                      <wp:extent cx="928048" cy="908208"/>
                      <wp:effectExtent l="0" t="0" r="5715" b="6350"/>
                      <wp:docPr id="3" name="Picture 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"/>
                              <pic:cNvPicPr/>
                            </pic:nvPicPr>
                            <pic:blipFill>
                              <a:blip r:embed="rId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47596" cy="92733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7470" w:type="dxa"/>
                <w:tcBorders>
                  <w:bottom w:val="nil"/>
                </w:tcBorders>
                <w:vAlign w:val="bottom"/>
              </w:tcPr>
              <w:p w:rsidR="00DC4D2F" w:rsidRPr="00B86860" w:rsidRDefault="003250C2" w:rsidP="00E217C8">
                <w:pPr>
                  <w:pStyle w:val="Header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b/>
                  </w:rPr>
                  <w:t>Southern Illinois University Carbondale</w:t>
                </w:r>
              </w:p>
              <w:p w:rsidR="00DC4D2F" w:rsidRPr="00B86860" w:rsidRDefault="003250C2" w:rsidP="00E217C8">
                <w:pPr>
                  <w:pStyle w:val="Header"/>
                </w:pPr>
                <w:r>
                  <w:rPr>
                    <w:rFonts w:ascii="Trebuchet MS" w:hAnsi="Trebuchet MS"/>
                  </w:rPr>
                  <w:t>http://projectpam.github.io/</w:t>
                </w:r>
              </w:p>
            </w:tc>
          </w:tr>
        </w:tbl>
        <w:p w:rsidR="00DC4D2F" w:rsidRDefault="00DC4D2F"/>
      </w:tc>
    </w:tr>
  </w:tbl>
  <w:p w:rsidR="00DC4D2F" w:rsidRDefault="00DC4D2F" w:rsidP="00F25CD7">
    <w:pPr>
      <w:pStyle w:val="Header"/>
      <w:pBdr>
        <w:bottom w:val="single" w:sz="36" w:space="1" w:color="BFBFBF" w:themeColor="background1" w:themeShade="BF"/>
      </w:pBdr>
    </w:pPr>
    <w:bookmarkStart w:id="27" w:name="_GoBack"/>
    <w:bookmarkEnd w:id="27"/>
  </w:p>
  <w:p w:rsidR="00DC4D2F" w:rsidRDefault="00DC4D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0C2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50C2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3A5A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4E9B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3FE3ABA-22E4-40DD-84E0-2D6C38E3E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thaniel%20Tyler\Desktop\ribbed%20vat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1C29C4-E875-4CAC-A9E8-01E945095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</TotalTime>
  <Pages>15</Pages>
  <Words>1010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6760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Nathaniel Tyler</dc:creator>
  <cp:lastModifiedBy>Nathaniel Tyler</cp:lastModifiedBy>
  <cp:revision>2</cp:revision>
  <dcterms:created xsi:type="dcterms:W3CDTF">2014-11-16T22:25:00Z</dcterms:created>
  <dcterms:modified xsi:type="dcterms:W3CDTF">2014-11-16T22:28:00Z</dcterms:modified>
</cp:coreProperties>
</file>